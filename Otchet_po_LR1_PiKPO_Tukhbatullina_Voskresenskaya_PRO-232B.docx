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B41A8" w14:textId="77777777" w:rsidR="00663E3D" w:rsidRPr="002B423A" w:rsidRDefault="00663E3D" w:rsidP="00127682">
      <w:pPr>
        <w:pStyle w:val="a0"/>
        <w:tabs>
          <w:tab w:val="center" w:pos="5300"/>
          <w:tab w:val="left" w:pos="6237"/>
        </w:tabs>
        <w:ind w:firstLine="0"/>
        <w:jc w:val="center"/>
      </w:pPr>
      <w:r w:rsidRPr="002B423A">
        <w:t>Министерство науки и высшего о</w:t>
      </w:r>
      <w:r w:rsidR="000C0240" w:rsidRPr="002B423A">
        <w:t>бразования Российской Федерации</w:t>
      </w:r>
    </w:p>
    <w:p w14:paraId="45E2A239" w14:textId="77777777" w:rsidR="00663E3D" w:rsidRPr="002B423A" w:rsidRDefault="00663E3D" w:rsidP="00127682">
      <w:pPr>
        <w:pStyle w:val="a0"/>
        <w:tabs>
          <w:tab w:val="left" w:pos="2724"/>
          <w:tab w:val="center" w:pos="5300"/>
        </w:tabs>
        <w:ind w:firstLine="0"/>
        <w:jc w:val="center"/>
      </w:pPr>
      <w:r w:rsidRPr="002B423A">
        <w:t xml:space="preserve">Федеральное государственное бюджетное </w:t>
      </w:r>
    </w:p>
    <w:p w14:paraId="22763688" w14:textId="77777777" w:rsidR="00663E3D" w:rsidRPr="002B423A" w:rsidRDefault="00663E3D" w:rsidP="00127682">
      <w:pPr>
        <w:pStyle w:val="a0"/>
        <w:tabs>
          <w:tab w:val="left" w:pos="2724"/>
          <w:tab w:val="center" w:pos="5300"/>
        </w:tabs>
        <w:ind w:firstLine="0"/>
        <w:jc w:val="center"/>
      </w:pPr>
      <w:r w:rsidRPr="002B423A">
        <w:t>образовательное учреждение высшего образования</w:t>
      </w:r>
    </w:p>
    <w:p w14:paraId="2C16C05F" w14:textId="69E204D4" w:rsidR="00663E3D" w:rsidRPr="002B423A" w:rsidRDefault="00663E3D" w:rsidP="00127682">
      <w:pPr>
        <w:pStyle w:val="a0"/>
        <w:tabs>
          <w:tab w:val="left" w:pos="2724"/>
          <w:tab w:val="center" w:pos="5300"/>
        </w:tabs>
        <w:ind w:firstLine="0"/>
        <w:jc w:val="center"/>
      </w:pPr>
      <w:r w:rsidRPr="002B423A">
        <w:t xml:space="preserve">«Уфимский </w:t>
      </w:r>
      <w:r w:rsidR="002A0E0C" w:rsidRPr="002B423A">
        <w:t>университет науки и технологий</w:t>
      </w:r>
      <w:r w:rsidRPr="002B423A">
        <w:t>»</w:t>
      </w:r>
    </w:p>
    <w:p w14:paraId="7FDEC27E" w14:textId="77777777" w:rsidR="00663E3D" w:rsidRPr="002B423A" w:rsidRDefault="00663E3D" w:rsidP="00127682">
      <w:pPr>
        <w:pStyle w:val="a0"/>
        <w:tabs>
          <w:tab w:val="left" w:pos="2724"/>
          <w:tab w:val="center" w:pos="5300"/>
        </w:tabs>
        <w:ind w:firstLine="0"/>
        <w:jc w:val="center"/>
      </w:pPr>
    </w:p>
    <w:p w14:paraId="484DAE96" w14:textId="77777777" w:rsidR="00663E3D" w:rsidRPr="002B423A" w:rsidRDefault="00663E3D" w:rsidP="001C61DD">
      <w:pPr>
        <w:pStyle w:val="a0"/>
        <w:tabs>
          <w:tab w:val="left" w:pos="2724"/>
          <w:tab w:val="center" w:pos="5300"/>
        </w:tabs>
        <w:ind w:firstLine="0"/>
      </w:pPr>
    </w:p>
    <w:p w14:paraId="672F957E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</w:pPr>
    </w:p>
    <w:p w14:paraId="2786FD48" w14:textId="77777777" w:rsidR="00E8532A" w:rsidRPr="002B423A" w:rsidRDefault="00B25608" w:rsidP="00127682">
      <w:pPr>
        <w:pStyle w:val="a0"/>
        <w:tabs>
          <w:tab w:val="left" w:pos="2724"/>
          <w:tab w:val="center" w:pos="5300"/>
        </w:tabs>
        <w:ind w:firstLine="0"/>
      </w:pPr>
      <w:r w:rsidRPr="002B423A">
        <w:tab/>
      </w:r>
      <w:r w:rsidRPr="002B423A">
        <w:tab/>
      </w:r>
      <w:r w:rsidRPr="002B423A">
        <w:tab/>
      </w:r>
      <w:r w:rsidRPr="002B423A">
        <w:tab/>
      </w:r>
      <w:r w:rsidRPr="002B423A">
        <w:tab/>
      </w:r>
      <w:r w:rsidR="00E8532A" w:rsidRPr="002B423A">
        <w:t xml:space="preserve">Кафедра </w:t>
      </w:r>
      <w:r w:rsidR="00E563D7" w:rsidRPr="002B423A">
        <w:t>ВМиК</w:t>
      </w:r>
    </w:p>
    <w:p w14:paraId="00AF8C53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center"/>
      </w:pPr>
    </w:p>
    <w:p w14:paraId="69A70578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center"/>
      </w:pPr>
    </w:p>
    <w:p w14:paraId="4789CB13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center"/>
      </w:pPr>
    </w:p>
    <w:p w14:paraId="0C406E39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center"/>
      </w:pPr>
      <w:r w:rsidRPr="002B423A">
        <w:t xml:space="preserve">Отчёт по лабораторной </w:t>
      </w:r>
      <w:r w:rsidR="005F5D02" w:rsidRPr="002B423A">
        <w:t xml:space="preserve">работе № </w:t>
      </w:r>
      <w:r w:rsidR="00E563D7" w:rsidRPr="002B423A">
        <w:t>1</w:t>
      </w:r>
    </w:p>
    <w:p w14:paraId="1ED13DC7" w14:textId="7797372E" w:rsidR="00B25608" w:rsidRPr="002B423A" w:rsidRDefault="00B25608" w:rsidP="00127682">
      <w:pPr>
        <w:pStyle w:val="a0"/>
        <w:tabs>
          <w:tab w:val="left" w:pos="2724"/>
          <w:tab w:val="center" w:pos="5300"/>
        </w:tabs>
        <w:ind w:firstLine="0"/>
        <w:jc w:val="center"/>
      </w:pPr>
      <w:r w:rsidRPr="002B423A">
        <w:t>по дисциплине: «</w:t>
      </w:r>
      <w:r w:rsidR="002B423A" w:rsidRPr="002B423A">
        <w:t>Проектирование и конструирование программного обеспечения</w:t>
      </w:r>
      <w:r w:rsidRPr="002B423A">
        <w:t>»</w:t>
      </w:r>
    </w:p>
    <w:p w14:paraId="5C3BB031" w14:textId="2339FC1F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center"/>
      </w:pPr>
      <w:r w:rsidRPr="002B423A">
        <w:t>на тему: «</w:t>
      </w:r>
      <w:r w:rsidR="002B423A" w:rsidRPr="002B423A">
        <w:t>Основы проектирования программного обеспечения</w:t>
      </w:r>
      <w:r w:rsidRPr="002B423A">
        <w:t>»</w:t>
      </w:r>
    </w:p>
    <w:p w14:paraId="3DED1279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left"/>
      </w:pPr>
    </w:p>
    <w:p w14:paraId="4AEA814D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left"/>
      </w:pPr>
    </w:p>
    <w:p w14:paraId="216F3C8B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left"/>
      </w:pPr>
    </w:p>
    <w:p w14:paraId="4372649B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right"/>
      </w:pPr>
      <w:r w:rsidRPr="002B423A">
        <w:t>Выполнил:</w:t>
      </w:r>
    </w:p>
    <w:p w14:paraId="168A6C6C" w14:textId="612B71AD" w:rsidR="00E8532A" w:rsidRPr="00FF40B5" w:rsidRDefault="00E8532A" w:rsidP="00127682">
      <w:pPr>
        <w:pStyle w:val="a0"/>
        <w:tabs>
          <w:tab w:val="left" w:pos="6237"/>
        </w:tabs>
        <w:ind w:firstLine="0"/>
        <w:jc w:val="right"/>
      </w:pPr>
      <w:r w:rsidRPr="002B423A">
        <w:t>Студент</w:t>
      </w:r>
      <w:r w:rsidR="002B423A" w:rsidRPr="002B423A">
        <w:t>ы</w:t>
      </w:r>
      <w:r w:rsidRPr="002B423A">
        <w:t xml:space="preserve"> группы</w:t>
      </w:r>
      <w:r w:rsidR="002B423A" w:rsidRPr="002B423A">
        <w:t xml:space="preserve"> </w:t>
      </w:r>
      <w:r w:rsidRPr="002B423A">
        <w:t>ПРО-</w:t>
      </w:r>
      <w:r w:rsidR="00E563D7" w:rsidRPr="002B423A">
        <w:t>2</w:t>
      </w:r>
      <w:r w:rsidRPr="002B423A">
        <w:t>3</w:t>
      </w:r>
      <w:r w:rsidR="00FF40B5" w:rsidRPr="00FF40B5">
        <w:t>2</w:t>
      </w:r>
      <w:r w:rsidRPr="002B423A">
        <w:t>б</w:t>
      </w:r>
      <w:r w:rsidR="002B423A" w:rsidRPr="002B423A">
        <w:t>:</w:t>
      </w:r>
      <w:r w:rsidR="00744BC2" w:rsidRPr="002B423A">
        <w:t xml:space="preserve"> </w:t>
      </w:r>
      <w:r w:rsidR="006E04BF">
        <w:t>Тухбатуллина Д.М</w:t>
      </w:r>
      <w:r w:rsidR="00FF40B5">
        <w:t xml:space="preserve">., </w:t>
      </w:r>
      <w:r w:rsidR="006E04BF">
        <w:t>Воскресенская Е.А</w:t>
      </w:r>
      <w:r w:rsidR="00FF40B5">
        <w:t>.</w:t>
      </w:r>
    </w:p>
    <w:p w14:paraId="576E241B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left"/>
      </w:pPr>
    </w:p>
    <w:p w14:paraId="376BF47A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left"/>
      </w:pPr>
    </w:p>
    <w:p w14:paraId="438ECFE6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right"/>
      </w:pPr>
      <w:r w:rsidRPr="002B423A">
        <w:t>Проверил:</w:t>
      </w:r>
    </w:p>
    <w:p w14:paraId="58CA93C1" w14:textId="118D4C0A" w:rsidR="00E8532A" w:rsidRPr="002B423A" w:rsidRDefault="000F2A50" w:rsidP="00127682">
      <w:pPr>
        <w:pStyle w:val="a0"/>
        <w:tabs>
          <w:tab w:val="left" w:pos="6237"/>
        </w:tabs>
        <w:ind w:firstLine="0"/>
        <w:jc w:val="right"/>
      </w:pPr>
      <w:r w:rsidRPr="002B423A">
        <w:t>П</w:t>
      </w:r>
      <w:r w:rsidR="00D7043D" w:rsidRPr="002B423A">
        <w:t>реп</w:t>
      </w:r>
      <w:r w:rsidRPr="002B423A">
        <w:t>одаватель</w:t>
      </w:r>
      <w:r w:rsidR="00D7043D" w:rsidRPr="002B423A">
        <w:t>:</w:t>
      </w:r>
      <w:r w:rsidR="00744BC2" w:rsidRPr="002B423A">
        <w:t xml:space="preserve"> </w:t>
      </w:r>
      <w:r w:rsidR="002B423A" w:rsidRPr="002B423A">
        <w:t>Юдинцев Б. С.</w:t>
      </w:r>
    </w:p>
    <w:p w14:paraId="6E932DD9" w14:textId="77777777" w:rsidR="00E8532A" w:rsidRPr="002B423A" w:rsidRDefault="00E8532A" w:rsidP="00127682">
      <w:pPr>
        <w:pStyle w:val="a0"/>
        <w:tabs>
          <w:tab w:val="left" w:pos="2724"/>
          <w:tab w:val="center" w:pos="5300"/>
        </w:tabs>
        <w:ind w:firstLine="0"/>
        <w:jc w:val="left"/>
      </w:pPr>
    </w:p>
    <w:p w14:paraId="1EE13E8B" w14:textId="77777777" w:rsidR="00D7043D" w:rsidRPr="002B423A" w:rsidRDefault="00D7043D" w:rsidP="00127682">
      <w:pPr>
        <w:pStyle w:val="a0"/>
        <w:tabs>
          <w:tab w:val="left" w:pos="2724"/>
          <w:tab w:val="center" w:pos="5300"/>
        </w:tabs>
        <w:ind w:firstLine="0"/>
      </w:pPr>
    </w:p>
    <w:p w14:paraId="42291A1C" w14:textId="77777777" w:rsidR="00D7043D" w:rsidRPr="002B423A" w:rsidRDefault="00D7043D" w:rsidP="00127682">
      <w:pPr>
        <w:pStyle w:val="a0"/>
        <w:tabs>
          <w:tab w:val="left" w:pos="2724"/>
          <w:tab w:val="center" w:pos="5300"/>
        </w:tabs>
        <w:ind w:firstLine="0"/>
        <w:jc w:val="center"/>
      </w:pPr>
    </w:p>
    <w:p w14:paraId="3DDB862E" w14:textId="4BFDC479" w:rsidR="00D7043D" w:rsidRDefault="00D7043D" w:rsidP="00127682">
      <w:pPr>
        <w:pStyle w:val="a0"/>
        <w:tabs>
          <w:tab w:val="left" w:pos="2724"/>
          <w:tab w:val="center" w:pos="5300"/>
        </w:tabs>
        <w:ind w:firstLine="0"/>
      </w:pPr>
    </w:p>
    <w:p w14:paraId="61672754" w14:textId="77777777" w:rsidR="001C61DD" w:rsidRPr="002B423A" w:rsidRDefault="001C61DD" w:rsidP="00127682">
      <w:pPr>
        <w:pStyle w:val="a0"/>
        <w:tabs>
          <w:tab w:val="left" w:pos="2724"/>
          <w:tab w:val="center" w:pos="5300"/>
        </w:tabs>
        <w:ind w:firstLine="0"/>
      </w:pPr>
    </w:p>
    <w:p w14:paraId="29B75CAB" w14:textId="361589C2" w:rsidR="00663E3D" w:rsidRPr="002C3CE6" w:rsidRDefault="0020798B" w:rsidP="00127682">
      <w:pPr>
        <w:pStyle w:val="a0"/>
        <w:tabs>
          <w:tab w:val="left" w:pos="2724"/>
          <w:tab w:val="center" w:pos="5300"/>
        </w:tabs>
        <w:ind w:firstLine="0"/>
        <w:jc w:val="center"/>
        <w:sectPr w:rsidR="00663E3D" w:rsidRPr="002C3CE6" w:rsidSect="002B423A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  <w:r w:rsidRPr="002B423A">
        <w:t>Уфа</w:t>
      </w:r>
      <w:r w:rsidRPr="002C3CE6">
        <w:t xml:space="preserve"> – 202</w:t>
      </w:r>
      <w:r w:rsidR="00B92BD2" w:rsidRPr="002C3CE6">
        <w:t>3</w:t>
      </w:r>
    </w:p>
    <w:p w14:paraId="1AC2832D" w14:textId="19CE39BE" w:rsidR="00BA60EB" w:rsidRPr="002C3CE6" w:rsidRDefault="00BA60EB" w:rsidP="00127682">
      <w:pPr>
        <w:pStyle w:val="a0"/>
        <w:ind w:firstLine="0"/>
        <w:rPr>
          <w:b/>
          <w:bCs/>
        </w:rPr>
      </w:pPr>
      <w:r w:rsidRPr="00522777">
        <w:rPr>
          <w:b/>
          <w:bCs/>
        </w:rPr>
        <w:lastRenderedPageBreak/>
        <w:t>Описание</w:t>
      </w:r>
      <w:r w:rsidRPr="002C3CE6">
        <w:rPr>
          <w:b/>
          <w:bCs/>
        </w:rPr>
        <w:t xml:space="preserve"> </w:t>
      </w:r>
      <w:r w:rsidRPr="00522777">
        <w:rPr>
          <w:b/>
          <w:bCs/>
          <w:lang w:val="en-US"/>
        </w:rPr>
        <w:t>dataset</w:t>
      </w:r>
      <w:r w:rsidRPr="002C3CE6">
        <w:rPr>
          <w:b/>
          <w:bCs/>
        </w:rPr>
        <w:t>:</w:t>
      </w:r>
    </w:p>
    <w:p w14:paraId="5BC1F6FE" w14:textId="5A7CC4DC" w:rsidR="00C86CF8" w:rsidRDefault="00BA60EB" w:rsidP="00FF40B5">
      <w:pPr>
        <w:pStyle w:val="a0"/>
        <w:ind w:firstLine="0"/>
        <w:jc w:val="left"/>
      </w:pPr>
      <w:r>
        <w:t>Название</w:t>
      </w:r>
      <w:r w:rsidRPr="00FF40B5">
        <w:t>:</w:t>
      </w:r>
      <w:r w:rsidR="002C3CE6">
        <w:t xml:space="preserve"> Популярные стримеры </w:t>
      </w:r>
      <w:proofErr w:type="spellStart"/>
      <w:r w:rsidR="002C3CE6">
        <w:rPr>
          <w:lang w:val="en-US"/>
        </w:rPr>
        <w:t>Twich</w:t>
      </w:r>
      <w:proofErr w:type="spellEnd"/>
      <w:r w:rsidR="00FF40B5" w:rsidRPr="00FF40B5">
        <w:t>.</w:t>
      </w:r>
      <w:r w:rsidRPr="00FF40B5">
        <w:t xml:space="preserve"> </w:t>
      </w:r>
      <w:r w:rsidR="00FF40B5">
        <w:t xml:space="preserve">Содержит статистику </w:t>
      </w:r>
      <w:r w:rsidR="002C3CE6">
        <w:t xml:space="preserve">популярности стримеров </w:t>
      </w:r>
      <w:proofErr w:type="spellStart"/>
      <w:r w:rsidR="002C3CE6">
        <w:rPr>
          <w:lang w:val="en-US"/>
        </w:rPr>
        <w:t>Twich</w:t>
      </w:r>
      <w:proofErr w:type="spellEnd"/>
      <w:r w:rsidR="002C3CE6" w:rsidRPr="002C3CE6">
        <w:t xml:space="preserve"> </w:t>
      </w:r>
      <w:r w:rsidR="002C3CE6">
        <w:t>за 2022 год</w:t>
      </w:r>
      <w:r>
        <w:t>.</w:t>
      </w:r>
      <w:r w:rsidR="00734180">
        <w:t xml:space="preserve"> По вертикали расположены названия каналов, а по горизонтали статистика по времени просмотра, максимальное и среднее кол-во зрителей, кол-во подписчиков и просмотры. </w:t>
      </w:r>
    </w:p>
    <w:p w14:paraId="648D5F2D" w14:textId="04ABE4D5" w:rsidR="00C86CF8" w:rsidRDefault="00C86CF8" w:rsidP="00FF40B5">
      <w:pPr>
        <w:pStyle w:val="a0"/>
        <w:ind w:firstLine="0"/>
        <w:jc w:val="left"/>
        <w:rPr>
          <w:noProof/>
        </w:rPr>
      </w:pPr>
      <w:r w:rsidRPr="00C86CF8">
        <w:rPr>
          <w:noProof/>
        </w:rPr>
        <w:drawing>
          <wp:inline distT="0" distB="0" distL="0" distR="0" wp14:anchorId="51767973" wp14:editId="626838F6">
            <wp:extent cx="6120130" cy="31959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038D" w14:textId="345C80B2" w:rsidR="00522777" w:rsidRPr="00522777" w:rsidRDefault="00BA60EB" w:rsidP="00FF40B5">
      <w:pPr>
        <w:pStyle w:val="a0"/>
        <w:ind w:firstLine="0"/>
        <w:jc w:val="left"/>
      </w:pPr>
      <w:r>
        <w:br w:type="page"/>
      </w:r>
    </w:p>
    <w:p w14:paraId="7EFE3CDF" w14:textId="4A170B1A" w:rsidR="008F3E16" w:rsidRPr="00522777" w:rsidRDefault="00BA60EB" w:rsidP="00127682">
      <w:pPr>
        <w:pStyle w:val="a0"/>
        <w:ind w:firstLine="0"/>
        <w:rPr>
          <w:b/>
          <w:bCs/>
          <w:color w:val="auto"/>
        </w:rPr>
      </w:pPr>
      <w:r w:rsidRPr="00522777">
        <w:rPr>
          <w:b/>
          <w:bCs/>
          <w:color w:val="auto"/>
        </w:rPr>
        <w:lastRenderedPageBreak/>
        <w:t>Техническое задание (ТЗ):</w:t>
      </w:r>
    </w:p>
    <w:p w14:paraId="7B668CD1" w14:textId="77777777" w:rsidR="00522777" w:rsidRDefault="00522777" w:rsidP="00522777">
      <w:pPr>
        <w:pStyle w:val="2"/>
        <w:numPr>
          <w:ilvl w:val="0"/>
          <w:numId w:val="0"/>
        </w:numPr>
        <w:ind w:left="680"/>
      </w:pPr>
      <w:r>
        <w:t>Термины и определения.</w:t>
      </w:r>
    </w:p>
    <w:p w14:paraId="2835346D" w14:textId="77777777" w:rsidR="00522777" w:rsidRDefault="00522777" w:rsidP="00522777">
      <w:pPr>
        <w:pStyle w:val="a0"/>
      </w:pPr>
      <w:r>
        <w:t>Общие термины</w:t>
      </w:r>
    </w:p>
    <w:p w14:paraId="1C28EEE0" w14:textId="69C7EEAB" w:rsidR="00522777" w:rsidRDefault="00522777" w:rsidP="00522777">
      <w:pPr>
        <w:pStyle w:val="a0"/>
      </w:pPr>
      <w:r>
        <w:t>Компания – владелец и оператор веб-сайта «</w:t>
      </w:r>
      <w:r w:rsidR="002C3CE6" w:rsidRPr="002C3CE6">
        <w:t xml:space="preserve">Популярные стримеры </w:t>
      </w:r>
      <w:proofErr w:type="spellStart"/>
      <w:r w:rsidR="002C3CE6" w:rsidRPr="002C3CE6">
        <w:rPr>
          <w:lang w:val="en-US"/>
        </w:rPr>
        <w:t>Twich</w:t>
      </w:r>
      <w:proofErr w:type="spellEnd"/>
      <w:r>
        <w:t>»</w:t>
      </w:r>
    </w:p>
    <w:p w14:paraId="6960C078" w14:textId="77777777" w:rsidR="00522777" w:rsidRDefault="00522777" w:rsidP="00522777">
      <w:pPr>
        <w:pStyle w:val="a0"/>
      </w:pPr>
      <w:r>
        <w:rPr>
          <w:lang w:val="en-US"/>
        </w:rPr>
        <w:t>FAQ</w:t>
      </w:r>
      <w:r>
        <w:t xml:space="preserve"> – часто задаваемые вопросы.</w:t>
      </w:r>
    </w:p>
    <w:p w14:paraId="3FC4A52B" w14:textId="7D5C61BC" w:rsidR="00522777" w:rsidRDefault="00522777" w:rsidP="00522777">
      <w:pPr>
        <w:pStyle w:val="a0"/>
      </w:pPr>
      <w:r>
        <w:t>Система – веб сайт «</w:t>
      </w:r>
      <w:r w:rsidR="002C3CE6" w:rsidRPr="002C3CE6">
        <w:t xml:space="preserve">Популярные стримеры </w:t>
      </w:r>
      <w:proofErr w:type="spellStart"/>
      <w:r w:rsidR="002C3CE6" w:rsidRPr="002C3CE6">
        <w:rPr>
          <w:lang w:val="en-US"/>
        </w:rPr>
        <w:t>Twich</w:t>
      </w:r>
      <w:proofErr w:type="spellEnd"/>
      <w:r>
        <w:t xml:space="preserve">», требования к которому указаны в данном документе. Указывает </w:t>
      </w:r>
      <w:r w:rsidR="00FF40B5">
        <w:t>количество</w:t>
      </w:r>
      <w:r w:rsidR="002C3CE6" w:rsidRPr="002C3CE6">
        <w:t xml:space="preserve"> </w:t>
      </w:r>
      <w:r w:rsidR="002C3CE6">
        <w:t xml:space="preserve">подписчиков и просмотров на </w:t>
      </w:r>
      <w:r w:rsidR="002C3CE6">
        <w:rPr>
          <w:lang w:val="en-US"/>
        </w:rPr>
        <w:t>Twitch</w:t>
      </w:r>
      <w:r>
        <w:t>.</w:t>
      </w:r>
    </w:p>
    <w:p w14:paraId="760139D6" w14:textId="77777777" w:rsidR="00522777" w:rsidRDefault="00522777" w:rsidP="00522777">
      <w:pPr>
        <w:pStyle w:val="a0"/>
      </w:pPr>
      <w:r>
        <w:t>Технические термины</w:t>
      </w:r>
    </w:p>
    <w:p w14:paraId="2814B111" w14:textId="77777777" w:rsidR="00522777" w:rsidRDefault="00522777" w:rsidP="00522777">
      <w:pPr>
        <w:pStyle w:val="a0"/>
      </w:pPr>
      <w:r>
        <w:t>БД – база данных, место хранения информации ИС.</w:t>
      </w:r>
    </w:p>
    <w:p w14:paraId="3CD9A96D" w14:textId="77777777" w:rsidR="00522777" w:rsidRDefault="00522777" w:rsidP="00522777">
      <w:pPr>
        <w:pStyle w:val="a0"/>
      </w:pPr>
      <w:r>
        <w:t>ИС – информационная система.</w:t>
      </w:r>
    </w:p>
    <w:p w14:paraId="054582AF" w14:textId="77777777" w:rsidR="00522777" w:rsidRDefault="00522777" w:rsidP="00522777">
      <w:pPr>
        <w:pStyle w:val="a0"/>
      </w:pPr>
      <w:r>
        <w:t>ОС – операционная система.</w:t>
      </w:r>
    </w:p>
    <w:p w14:paraId="56B31D02" w14:textId="77777777" w:rsidR="00522777" w:rsidRDefault="00522777" w:rsidP="00522777">
      <w:pPr>
        <w:pStyle w:val="2"/>
        <w:numPr>
          <w:ilvl w:val="0"/>
          <w:numId w:val="0"/>
        </w:numPr>
        <w:ind w:left="680"/>
      </w:pPr>
      <w:r>
        <w:t>Общие положения.</w:t>
      </w:r>
    </w:p>
    <w:p w14:paraId="306CC0BA" w14:textId="77777777" w:rsidR="00522777" w:rsidRDefault="00522777" w:rsidP="00522777">
      <w:pPr>
        <w:pStyle w:val="a0"/>
        <w:rPr>
          <w:color w:val="4472C4" w:themeColor="accent5"/>
        </w:rPr>
      </w:pPr>
      <w:r>
        <w:rPr>
          <w:color w:val="4472C4" w:themeColor="accent5"/>
        </w:rPr>
        <w:t>Назначение документа</w:t>
      </w:r>
    </w:p>
    <w:p w14:paraId="572A61BB" w14:textId="77777777" w:rsidR="00522777" w:rsidRDefault="00522777" w:rsidP="00522777">
      <w:pPr>
        <w:pStyle w:val="a0"/>
      </w:pPr>
      <w:r>
        <w:t>В настоящем документе приводится полный набор требований к Системе, необходимый для реализации.</w:t>
      </w:r>
    </w:p>
    <w:p w14:paraId="0FF42BB0" w14:textId="77777777" w:rsidR="00522777" w:rsidRDefault="00522777" w:rsidP="00522777">
      <w:pPr>
        <w:pStyle w:val="a0"/>
      </w:pPr>
      <w:r>
        <w:t>Подпись Заказчика и Исполнителя на настоящем документе подтверждает их согласие с нижеследующими фактами и условиями:</w:t>
      </w:r>
    </w:p>
    <w:p w14:paraId="253CAFDE" w14:textId="77777777" w:rsidR="00522777" w:rsidRDefault="00522777" w:rsidP="00522777">
      <w:pPr>
        <w:pStyle w:val="a0"/>
        <w:numPr>
          <w:ilvl w:val="0"/>
          <w:numId w:val="35"/>
        </w:numPr>
      </w:pPr>
      <w:r>
        <w:t>При реализации необходимо выполнить работы в объёме, указанном в настоящем Техническом Задании.</w:t>
      </w:r>
    </w:p>
    <w:p w14:paraId="2433A294" w14:textId="77777777" w:rsidR="00522777" w:rsidRDefault="00522777" w:rsidP="00522777">
      <w:pPr>
        <w:pStyle w:val="a0"/>
        <w:numPr>
          <w:ilvl w:val="0"/>
          <w:numId w:val="35"/>
        </w:numPr>
      </w:pPr>
      <w:r>
        <w:t>Все неоднозначности, выявленные в настоящем Техническом задании после его подписания, подлежат двухстороннему согласованию между Сторонами.</w:t>
      </w:r>
    </w:p>
    <w:p w14:paraId="6BF0D3D1" w14:textId="77777777" w:rsidR="00522777" w:rsidRDefault="00522777" w:rsidP="00522777">
      <w:pPr>
        <w:pStyle w:val="a0"/>
        <w:rPr>
          <w:color w:val="4472C4" w:themeColor="accent5"/>
        </w:rPr>
      </w:pPr>
      <w:r>
        <w:rPr>
          <w:color w:val="4472C4" w:themeColor="accent5"/>
        </w:rPr>
        <w:t>Цели создания Системы</w:t>
      </w:r>
    </w:p>
    <w:p w14:paraId="10FAE0C8" w14:textId="77777777" w:rsidR="00522777" w:rsidRDefault="00522777" w:rsidP="00522777">
      <w:pPr>
        <w:pStyle w:val="a0"/>
        <w:rPr>
          <w:u w:val="single"/>
        </w:rPr>
      </w:pPr>
      <w:r>
        <w:rPr>
          <w:u w:val="single"/>
        </w:rPr>
        <w:t>С точки зрения создателей Системы:</w:t>
      </w:r>
    </w:p>
    <w:p w14:paraId="038E02D8" w14:textId="18C9F464" w:rsidR="00522777" w:rsidRDefault="00522777" w:rsidP="00522777">
      <w:pPr>
        <w:pStyle w:val="a0"/>
        <w:numPr>
          <w:ilvl w:val="0"/>
          <w:numId w:val="36"/>
        </w:numPr>
      </w:pPr>
      <w:r>
        <w:t xml:space="preserve">Сформировать </w:t>
      </w:r>
      <w:r w:rsidR="00B0109C">
        <w:t>статистику просмотров стримеров и количество подписчиков.</w:t>
      </w:r>
    </w:p>
    <w:p w14:paraId="7A0FD60E" w14:textId="0923E57D" w:rsidR="00522777" w:rsidRDefault="00522777" w:rsidP="00522777">
      <w:pPr>
        <w:pStyle w:val="a0"/>
        <w:numPr>
          <w:ilvl w:val="0"/>
          <w:numId w:val="36"/>
        </w:numPr>
      </w:pPr>
      <w:r>
        <w:lastRenderedPageBreak/>
        <w:t xml:space="preserve">Построить продукт для </w:t>
      </w:r>
      <w:r w:rsidR="00B523BF">
        <w:t>интеграции с сайтами организаций, предназначенными для внутреннего пользования.</w:t>
      </w:r>
      <w:r>
        <w:t xml:space="preserve"> </w:t>
      </w:r>
    </w:p>
    <w:p w14:paraId="607D2F32" w14:textId="2EF5D64F" w:rsidR="00522777" w:rsidRPr="00B523BF" w:rsidRDefault="00522777" w:rsidP="00B523BF">
      <w:pPr>
        <w:pStyle w:val="a0"/>
        <w:rPr>
          <w:u w:val="single"/>
        </w:rPr>
      </w:pPr>
      <w:r>
        <w:rPr>
          <w:u w:val="single"/>
        </w:rPr>
        <w:t>С точки зрения организации:</w:t>
      </w:r>
    </w:p>
    <w:p w14:paraId="3D887292" w14:textId="1EB74005" w:rsidR="00522777" w:rsidRDefault="00522777" w:rsidP="00522777">
      <w:pPr>
        <w:pStyle w:val="a0"/>
        <w:numPr>
          <w:ilvl w:val="0"/>
          <w:numId w:val="37"/>
        </w:numPr>
      </w:pPr>
      <w:r>
        <w:t xml:space="preserve">Предоставление </w:t>
      </w:r>
      <w:r w:rsidR="00C10A3A">
        <w:t xml:space="preserve">табличных </w:t>
      </w:r>
      <w:r>
        <w:t>данных для анализа</w:t>
      </w:r>
      <w:r w:rsidR="00C10A3A">
        <w:t xml:space="preserve"> статистики подписчиков и просмотров.</w:t>
      </w:r>
    </w:p>
    <w:p w14:paraId="3977149E" w14:textId="77777777" w:rsidR="00522777" w:rsidRDefault="00522777" w:rsidP="00522777">
      <w:pPr>
        <w:pStyle w:val="a0"/>
      </w:pPr>
      <w:r>
        <w:rPr>
          <w:u w:val="single"/>
        </w:rPr>
        <w:t>С точки зрения клиента</w:t>
      </w:r>
      <w:r>
        <w:t>:</w:t>
      </w:r>
    </w:p>
    <w:p w14:paraId="285EBF1A" w14:textId="24C18ECE" w:rsidR="00522777" w:rsidRDefault="00522777" w:rsidP="00522777">
      <w:pPr>
        <w:pStyle w:val="a0"/>
        <w:numPr>
          <w:ilvl w:val="0"/>
          <w:numId w:val="38"/>
        </w:numPr>
      </w:pPr>
      <w:r>
        <w:t>Уменьшить время, необходимое на поиск нужной информации</w:t>
      </w:r>
      <w:r w:rsidR="00E66F4F">
        <w:t>.</w:t>
      </w:r>
    </w:p>
    <w:p w14:paraId="55D609C8" w14:textId="6C0E0E78" w:rsidR="00522777" w:rsidRDefault="00522777" w:rsidP="00522777">
      <w:pPr>
        <w:pStyle w:val="a0"/>
        <w:numPr>
          <w:ilvl w:val="0"/>
          <w:numId w:val="38"/>
        </w:numPr>
      </w:pPr>
      <w:r>
        <w:t xml:space="preserve">Упростить доступ к </w:t>
      </w:r>
      <w:r w:rsidR="00B523BF">
        <w:t xml:space="preserve">аналитической </w:t>
      </w:r>
      <w:r>
        <w:t>информации по</w:t>
      </w:r>
      <w:r w:rsidR="00C10A3A">
        <w:t xml:space="preserve"> статистике </w:t>
      </w:r>
      <w:proofErr w:type="spellStart"/>
      <w:r w:rsidR="00C10A3A">
        <w:rPr>
          <w:lang w:val="en-US"/>
        </w:rPr>
        <w:t>Twich</w:t>
      </w:r>
      <w:proofErr w:type="spellEnd"/>
      <w:r w:rsidR="00E66F4F">
        <w:t>.</w:t>
      </w:r>
    </w:p>
    <w:p w14:paraId="0F42267C" w14:textId="36A3C941" w:rsidR="00522777" w:rsidRDefault="00522777" w:rsidP="00522777">
      <w:pPr>
        <w:pStyle w:val="a0"/>
        <w:numPr>
          <w:ilvl w:val="0"/>
          <w:numId w:val="38"/>
        </w:numPr>
      </w:pPr>
      <w:r>
        <w:t>Привлечение внимани</w:t>
      </w:r>
      <w:r w:rsidR="00B523BF">
        <w:t>я</w:t>
      </w:r>
      <w:r>
        <w:t xml:space="preserve"> к</w:t>
      </w:r>
      <w:r w:rsidR="00C10A3A" w:rsidRPr="00C10A3A">
        <w:t xml:space="preserve"> </w:t>
      </w:r>
      <w:r w:rsidR="00C10A3A">
        <w:t xml:space="preserve">платформе </w:t>
      </w:r>
      <w:proofErr w:type="spellStart"/>
      <w:r w:rsidR="00C10A3A">
        <w:rPr>
          <w:lang w:val="en-US"/>
        </w:rPr>
        <w:t>Twich</w:t>
      </w:r>
      <w:proofErr w:type="spellEnd"/>
      <w:r w:rsidR="00E66F4F">
        <w:t>.</w:t>
      </w:r>
    </w:p>
    <w:p w14:paraId="77CB1AF1" w14:textId="77777777" w:rsidR="00522777" w:rsidRDefault="00522777" w:rsidP="00522777">
      <w:pPr>
        <w:pStyle w:val="a0"/>
        <w:rPr>
          <w:color w:val="4472C4" w:themeColor="accent5"/>
        </w:rPr>
      </w:pPr>
      <w:r>
        <w:rPr>
          <w:color w:val="4472C4" w:themeColor="accent5"/>
        </w:rPr>
        <w:t>Основные функциональные возможности Системы</w:t>
      </w:r>
    </w:p>
    <w:p w14:paraId="45D57CB9" w14:textId="77777777" w:rsidR="00522777" w:rsidRDefault="00522777" w:rsidP="00522777">
      <w:pPr>
        <w:pStyle w:val="a0"/>
        <w:rPr>
          <w:u w:val="single"/>
        </w:rPr>
      </w:pPr>
      <w:r>
        <w:rPr>
          <w:u w:val="single"/>
        </w:rPr>
        <w:t>Фронт (для клиентов организации):</w:t>
      </w:r>
    </w:p>
    <w:p w14:paraId="2A1E91B6" w14:textId="415CEA22" w:rsidR="00522777" w:rsidRDefault="00B523BF" w:rsidP="00522777">
      <w:pPr>
        <w:pStyle w:val="a0"/>
        <w:numPr>
          <w:ilvl w:val="0"/>
          <w:numId w:val="39"/>
        </w:numPr>
      </w:pPr>
      <w:r>
        <w:t>П</w:t>
      </w:r>
      <w:r w:rsidR="00522777">
        <w:t xml:space="preserve">росмотр </w:t>
      </w:r>
      <w:r w:rsidR="00C10A3A">
        <w:t>лучших стримеров во всех странах.</w:t>
      </w:r>
    </w:p>
    <w:p w14:paraId="71C8B80C" w14:textId="14C592C7" w:rsidR="00522777" w:rsidRPr="00B82375" w:rsidRDefault="00522777" w:rsidP="00522777">
      <w:pPr>
        <w:pStyle w:val="a0"/>
        <w:numPr>
          <w:ilvl w:val="0"/>
          <w:numId w:val="39"/>
        </w:numPr>
        <w:rPr>
          <w:u w:val="single"/>
        </w:rPr>
      </w:pPr>
      <w:r>
        <w:t xml:space="preserve">Возможность </w:t>
      </w:r>
      <w:r w:rsidR="00B82375">
        <w:t>сортировки</w:t>
      </w:r>
      <w:r>
        <w:t xml:space="preserve"> по </w:t>
      </w:r>
      <w:r w:rsidR="00B82375">
        <w:t xml:space="preserve">количеству </w:t>
      </w:r>
      <w:r w:rsidR="00C10A3A">
        <w:t xml:space="preserve">просмотров и подписчиков </w:t>
      </w:r>
      <w:r w:rsidR="00B0109C">
        <w:t>по текущему году</w:t>
      </w:r>
      <w:r>
        <w:t>.</w:t>
      </w:r>
    </w:p>
    <w:p w14:paraId="270AF470" w14:textId="6A5027A7" w:rsidR="002D5216" w:rsidRDefault="00522777" w:rsidP="002D5216">
      <w:pPr>
        <w:pStyle w:val="a0"/>
        <w:rPr>
          <w:u w:val="single"/>
        </w:rPr>
      </w:pPr>
      <w:r>
        <w:rPr>
          <w:u w:val="single"/>
        </w:rPr>
        <w:t>Бэкенд (для организаций):</w:t>
      </w:r>
    </w:p>
    <w:p w14:paraId="2B5CB1B5" w14:textId="0802065A" w:rsidR="000F2BF0" w:rsidRDefault="000F2BF0" w:rsidP="000F2BF0">
      <w:pPr>
        <w:pStyle w:val="a0"/>
        <w:numPr>
          <w:ilvl w:val="0"/>
          <w:numId w:val="39"/>
        </w:numPr>
      </w:pPr>
      <w:r w:rsidRPr="000F2BF0">
        <w:t>Возможность редактирования информации для администратора</w:t>
      </w:r>
    </w:p>
    <w:p w14:paraId="50BA5EC5" w14:textId="0E322E5C" w:rsidR="000F2BF0" w:rsidRDefault="000F2BF0" w:rsidP="000F2BF0">
      <w:pPr>
        <w:pStyle w:val="a0"/>
        <w:numPr>
          <w:ilvl w:val="0"/>
          <w:numId w:val="39"/>
        </w:numPr>
      </w:pPr>
      <w:r w:rsidRPr="000F2BF0">
        <w:t>Структурирование данных.</w:t>
      </w:r>
    </w:p>
    <w:p w14:paraId="362941BC" w14:textId="317A6FC6" w:rsidR="000F2BF0" w:rsidRPr="000F2BF0" w:rsidRDefault="000F2BF0" w:rsidP="000F2BF0">
      <w:pPr>
        <w:pStyle w:val="a0"/>
        <w:numPr>
          <w:ilvl w:val="0"/>
          <w:numId w:val="39"/>
        </w:numPr>
      </w:pPr>
      <w:r>
        <w:t>Изменить статистику лучших стримеров по разным критериям.</w:t>
      </w:r>
    </w:p>
    <w:p w14:paraId="40FF1BAF" w14:textId="77777777" w:rsidR="00522777" w:rsidRDefault="00522777" w:rsidP="00522777">
      <w:pPr>
        <w:pStyle w:val="a0"/>
        <w:rPr>
          <w:u w:val="single"/>
        </w:rPr>
      </w:pPr>
      <w:r>
        <w:rPr>
          <w:u w:val="single"/>
        </w:rPr>
        <w:t>Другие функциональные особенности/требования/возможности:</w:t>
      </w:r>
    </w:p>
    <w:p w14:paraId="76B6926B" w14:textId="53737ACA" w:rsidR="00B82375" w:rsidRDefault="00522777" w:rsidP="00B82375">
      <w:pPr>
        <w:pStyle w:val="a0"/>
        <w:numPr>
          <w:ilvl w:val="0"/>
          <w:numId w:val="40"/>
        </w:numPr>
      </w:pPr>
      <w:r>
        <w:t>Встраивание Системы на сайт организации</w:t>
      </w:r>
      <w:r w:rsidR="00E66F4F">
        <w:t>.</w:t>
      </w:r>
    </w:p>
    <w:p w14:paraId="4A2AC4DE" w14:textId="77777777" w:rsidR="00522777" w:rsidRDefault="00522777" w:rsidP="00522777">
      <w:pPr>
        <w:pStyle w:val="a0"/>
        <w:rPr>
          <w:color w:val="4472C4" w:themeColor="accent5"/>
        </w:rPr>
      </w:pPr>
      <w:r>
        <w:rPr>
          <w:color w:val="4472C4" w:themeColor="accent5"/>
        </w:rPr>
        <w:t>Использование Технического Задания.</w:t>
      </w:r>
    </w:p>
    <w:p w14:paraId="7111BD62" w14:textId="199EF3F0" w:rsidR="00522777" w:rsidRPr="00B82375" w:rsidRDefault="00522777" w:rsidP="00B82375">
      <w:pPr>
        <w:pStyle w:val="a0"/>
        <w:rPr>
          <w:color w:val="4472C4" w:themeColor="accent5"/>
        </w:rPr>
      </w:pPr>
      <w:r>
        <w:t xml:space="preserve">Отношения между Исполнителем и Заказчиком в отношении информации, содержащейся в настоящем Техническом Задании, регулируются договором о конфиденциальности, подписанным Исполнителем и Заказчиком </w:t>
      </w:r>
      <w:proofErr w:type="gramStart"/>
      <w:r>
        <w:t>[ ]</w:t>
      </w:r>
      <w:proofErr w:type="gramEnd"/>
      <w:r>
        <w:t xml:space="preserve"> г.</w:t>
      </w:r>
    </w:p>
    <w:sectPr w:rsidR="00522777" w:rsidRPr="00B82375" w:rsidSect="002B423A">
      <w:footerReference w:type="default" r:id="rId9"/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16E9A" w14:textId="77777777" w:rsidR="00651FBC" w:rsidRDefault="00651FBC" w:rsidP="00DD5FFE">
      <w:pPr>
        <w:spacing w:after="0" w:line="240" w:lineRule="auto"/>
      </w:pPr>
      <w:r>
        <w:separator/>
      </w:r>
    </w:p>
  </w:endnote>
  <w:endnote w:type="continuationSeparator" w:id="0">
    <w:p w14:paraId="290788EA" w14:textId="77777777" w:rsidR="00651FBC" w:rsidRDefault="00651FBC" w:rsidP="00DD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0880B" w14:textId="77777777" w:rsidR="00DD5FFE" w:rsidRDefault="00DD5FFE" w:rsidP="00DD5FFE">
    <w:pPr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 w:rsidR="004D61F1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2E255" w14:textId="77777777" w:rsidR="00651FBC" w:rsidRDefault="00651FBC" w:rsidP="00DD5FFE">
      <w:pPr>
        <w:spacing w:after="0" w:line="240" w:lineRule="auto"/>
      </w:pPr>
      <w:r>
        <w:separator/>
      </w:r>
    </w:p>
  </w:footnote>
  <w:footnote w:type="continuationSeparator" w:id="0">
    <w:p w14:paraId="39A6536D" w14:textId="77777777" w:rsidR="00651FBC" w:rsidRDefault="00651FBC" w:rsidP="00DD5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4FDD"/>
    <w:multiLevelType w:val="hybridMultilevel"/>
    <w:tmpl w:val="F4B437B6"/>
    <w:lvl w:ilvl="0" w:tplc="4B904346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0ACB5097"/>
    <w:multiLevelType w:val="hybridMultilevel"/>
    <w:tmpl w:val="FD4E41C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0DA51711"/>
    <w:multiLevelType w:val="multilevel"/>
    <w:tmpl w:val="2DF42E7C"/>
    <w:lvl w:ilvl="0">
      <w:start w:val="6"/>
      <w:numFmt w:val="decimal"/>
      <w:lvlText w:val="%1.0."/>
      <w:lvlJc w:val="left"/>
      <w:pPr>
        <w:ind w:left="1152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1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56" w:hanging="2160"/>
      </w:pPr>
      <w:rPr>
        <w:rFonts w:hint="default"/>
      </w:rPr>
    </w:lvl>
  </w:abstractNum>
  <w:abstractNum w:abstractNumId="3" w15:restartNumberingAfterBreak="0">
    <w:nsid w:val="0F072BE4"/>
    <w:multiLevelType w:val="hybridMultilevel"/>
    <w:tmpl w:val="E99A713A"/>
    <w:lvl w:ilvl="0" w:tplc="1804BE8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F05A7"/>
    <w:multiLevelType w:val="multilevel"/>
    <w:tmpl w:val="0F9C53E0"/>
    <w:lvl w:ilvl="0">
      <w:start w:val="6"/>
      <w:numFmt w:val="decimal"/>
      <w:lvlText w:val="%1.0."/>
      <w:lvlJc w:val="left"/>
      <w:pPr>
        <w:ind w:left="1296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5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5" w15:restartNumberingAfterBreak="0">
    <w:nsid w:val="14C45716"/>
    <w:multiLevelType w:val="hybridMultilevel"/>
    <w:tmpl w:val="3B1050F8"/>
    <w:lvl w:ilvl="0" w:tplc="05865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1C5200"/>
    <w:multiLevelType w:val="hybridMultilevel"/>
    <w:tmpl w:val="1742BA24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16E5120E"/>
    <w:multiLevelType w:val="hybridMultilevel"/>
    <w:tmpl w:val="E7A4054A"/>
    <w:lvl w:ilvl="0" w:tplc="9CD637E6">
      <w:start w:val="1"/>
      <w:numFmt w:val="decimal"/>
      <w:lvlText w:val="%1."/>
      <w:lvlJc w:val="left"/>
      <w:pPr>
        <w:ind w:left="10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8" w15:restartNumberingAfterBreak="0">
    <w:nsid w:val="1EB6515C"/>
    <w:multiLevelType w:val="multilevel"/>
    <w:tmpl w:val="DC52D1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D86AD0"/>
    <w:multiLevelType w:val="multilevel"/>
    <w:tmpl w:val="584CE9F4"/>
    <w:lvl w:ilvl="0">
      <w:start w:val="6"/>
      <w:numFmt w:val="decimal"/>
      <w:lvlText w:val="%1.0."/>
      <w:lvlJc w:val="left"/>
      <w:pPr>
        <w:ind w:left="140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0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04" w:hanging="2160"/>
      </w:pPr>
      <w:rPr>
        <w:rFonts w:hint="default"/>
      </w:rPr>
    </w:lvl>
  </w:abstractNum>
  <w:abstractNum w:abstractNumId="10" w15:restartNumberingAfterBreak="0">
    <w:nsid w:val="233316A0"/>
    <w:multiLevelType w:val="hybridMultilevel"/>
    <w:tmpl w:val="0B0285BA"/>
    <w:lvl w:ilvl="0" w:tplc="8788CE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3E23DE9"/>
    <w:multiLevelType w:val="hybridMultilevel"/>
    <w:tmpl w:val="9CB2D09A"/>
    <w:lvl w:ilvl="0" w:tplc="04190001">
      <w:start w:val="1"/>
      <w:numFmt w:val="bullet"/>
      <w:lvlText w:val=""/>
      <w:lvlJc w:val="left"/>
      <w:pPr>
        <w:ind w:left="2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</w:abstractNum>
  <w:abstractNum w:abstractNumId="12" w15:restartNumberingAfterBreak="0">
    <w:nsid w:val="256E1F22"/>
    <w:multiLevelType w:val="hybridMultilevel"/>
    <w:tmpl w:val="33E4132E"/>
    <w:lvl w:ilvl="0" w:tplc="37AE63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CF7D6E"/>
    <w:multiLevelType w:val="multilevel"/>
    <w:tmpl w:val="710072F4"/>
    <w:lvl w:ilvl="0">
      <w:start w:val="6"/>
      <w:numFmt w:val="decimal"/>
      <w:lvlText w:val="%1.0."/>
      <w:lvlJc w:val="left"/>
      <w:pPr>
        <w:ind w:left="140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0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04" w:hanging="2160"/>
      </w:pPr>
      <w:rPr>
        <w:rFonts w:hint="default"/>
      </w:rPr>
    </w:lvl>
  </w:abstractNum>
  <w:abstractNum w:abstractNumId="14" w15:restartNumberingAfterBreak="0">
    <w:nsid w:val="320237AD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24A6E41"/>
    <w:multiLevelType w:val="hybridMultilevel"/>
    <w:tmpl w:val="06A08A6A"/>
    <w:lvl w:ilvl="0" w:tplc="04190001">
      <w:start w:val="1"/>
      <w:numFmt w:val="bullet"/>
      <w:lvlText w:val=""/>
      <w:lvlJc w:val="left"/>
      <w:pPr>
        <w:ind w:left="2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</w:abstractNum>
  <w:abstractNum w:abstractNumId="16" w15:restartNumberingAfterBreak="0">
    <w:nsid w:val="336F6E84"/>
    <w:multiLevelType w:val="multilevel"/>
    <w:tmpl w:val="F19A598C"/>
    <w:lvl w:ilvl="0">
      <w:start w:val="6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363268CF"/>
    <w:multiLevelType w:val="multilevel"/>
    <w:tmpl w:val="5D46AC40"/>
    <w:lvl w:ilvl="0">
      <w:start w:val="1"/>
      <w:numFmt w:val="decimal"/>
      <w:pStyle w:val="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959568E"/>
    <w:multiLevelType w:val="hybridMultilevel"/>
    <w:tmpl w:val="E5D6C260"/>
    <w:lvl w:ilvl="0" w:tplc="82E64C12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9" w15:restartNumberingAfterBreak="0">
    <w:nsid w:val="3C891D5D"/>
    <w:multiLevelType w:val="hybridMultilevel"/>
    <w:tmpl w:val="209C6F66"/>
    <w:lvl w:ilvl="0" w:tplc="624C674A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0" w15:restartNumberingAfterBreak="0">
    <w:nsid w:val="3CCA4B57"/>
    <w:multiLevelType w:val="hybridMultilevel"/>
    <w:tmpl w:val="8B26A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23B6E"/>
    <w:multiLevelType w:val="multilevel"/>
    <w:tmpl w:val="307EA58E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14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40" w:hanging="2160"/>
      </w:pPr>
      <w:rPr>
        <w:rFonts w:hint="default"/>
      </w:rPr>
    </w:lvl>
  </w:abstractNum>
  <w:abstractNum w:abstractNumId="22" w15:restartNumberingAfterBreak="0">
    <w:nsid w:val="50A625B0"/>
    <w:multiLevelType w:val="multilevel"/>
    <w:tmpl w:val="F17839D0"/>
    <w:lvl w:ilvl="0">
      <w:start w:val="6"/>
      <w:numFmt w:val="decimal"/>
      <w:lvlText w:val="%1.0."/>
      <w:lvlJc w:val="left"/>
      <w:pPr>
        <w:ind w:left="1872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76" w:hanging="2160"/>
      </w:pPr>
      <w:rPr>
        <w:rFonts w:hint="default"/>
      </w:rPr>
    </w:lvl>
  </w:abstractNum>
  <w:abstractNum w:abstractNumId="23" w15:restartNumberingAfterBreak="0">
    <w:nsid w:val="51EF0A9D"/>
    <w:multiLevelType w:val="hybridMultilevel"/>
    <w:tmpl w:val="ABB861E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4" w15:restartNumberingAfterBreak="0">
    <w:nsid w:val="53505D06"/>
    <w:multiLevelType w:val="hybridMultilevel"/>
    <w:tmpl w:val="185E138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5" w15:restartNumberingAfterBreak="0">
    <w:nsid w:val="55F6744C"/>
    <w:multiLevelType w:val="hybridMultilevel"/>
    <w:tmpl w:val="F41A4DAC"/>
    <w:lvl w:ilvl="0" w:tplc="E84E9EF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6" w15:restartNumberingAfterBreak="0">
    <w:nsid w:val="570D5A7A"/>
    <w:multiLevelType w:val="hybridMultilevel"/>
    <w:tmpl w:val="A1C6BE9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7" w15:restartNumberingAfterBreak="0">
    <w:nsid w:val="5CB13A1A"/>
    <w:multiLevelType w:val="hybridMultilevel"/>
    <w:tmpl w:val="D188C3A4"/>
    <w:lvl w:ilvl="0" w:tplc="8354C5CC">
      <w:start w:val="1"/>
      <w:numFmt w:val="decimal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8" w15:restartNumberingAfterBreak="0">
    <w:nsid w:val="5FF20ECC"/>
    <w:multiLevelType w:val="hybridMultilevel"/>
    <w:tmpl w:val="A8EAA23E"/>
    <w:lvl w:ilvl="0" w:tplc="07BAC6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D23376"/>
    <w:multiLevelType w:val="multilevel"/>
    <w:tmpl w:val="A590046C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numFmt w:val="decimal"/>
      <w:isLgl/>
      <w:lvlText w:val="%1.%2."/>
      <w:lvlJc w:val="left"/>
      <w:pPr>
        <w:ind w:left="14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40" w:hanging="2160"/>
      </w:pPr>
      <w:rPr>
        <w:rFonts w:hint="default"/>
      </w:rPr>
    </w:lvl>
  </w:abstractNum>
  <w:abstractNum w:abstractNumId="30" w15:restartNumberingAfterBreak="0">
    <w:nsid w:val="67EF0FFD"/>
    <w:multiLevelType w:val="hybridMultilevel"/>
    <w:tmpl w:val="C960123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1" w15:restartNumberingAfterBreak="0">
    <w:nsid w:val="6A6322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D8A20F4"/>
    <w:multiLevelType w:val="hybridMultilevel"/>
    <w:tmpl w:val="96C22F66"/>
    <w:lvl w:ilvl="0" w:tplc="FDFEB9C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3" w15:restartNumberingAfterBreak="0">
    <w:nsid w:val="6F05584A"/>
    <w:multiLevelType w:val="multilevel"/>
    <w:tmpl w:val="F19A598C"/>
    <w:lvl w:ilvl="0">
      <w:start w:val="6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70535F6F"/>
    <w:multiLevelType w:val="multilevel"/>
    <w:tmpl w:val="CA523666"/>
    <w:lvl w:ilvl="0"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0BE767A"/>
    <w:multiLevelType w:val="hybridMultilevel"/>
    <w:tmpl w:val="66F0A588"/>
    <w:lvl w:ilvl="0" w:tplc="5660FDF0">
      <w:start w:val="1"/>
      <w:numFmt w:val="decimal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6" w15:restartNumberingAfterBreak="0">
    <w:nsid w:val="70E96201"/>
    <w:multiLevelType w:val="hybridMultilevel"/>
    <w:tmpl w:val="1C124A12"/>
    <w:lvl w:ilvl="0" w:tplc="FA343CAC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723C305E"/>
    <w:multiLevelType w:val="hybridMultilevel"/>
    <w:tmpl w:val="67049742"/>
    <w:lvl w:ilvl="0" w:tplc="1804BE8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E53A8A"/>
    <w:multiLevelType w:val="hybridMultilevel"/>
    <w:tmpl w:val="64D2537A"/>
    <w:lvl w:ilvl="0" w:tplc="0BB6838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31"/>
  </w:num>
  <w:num w:numId="2">
    <w:abstractNumId w:val="17"/>
  </w:num>
  <w:num w:numId="3">
    <w:abstractNumId w:val="28"/>
  </w:num>
  <w:num w:numId="4">
    <w:abstractNumId w:val="3"/>
  </w:num>
  <w:num w:numId="5">
    <w:abstractNumId w:val="37"/>
  </w:num>
  <w:num w:numId="6">
    <w:abstractNumId w:val="5"/>
  </w:num>
  <w:num w:numId="7">
    <w:abstractNumId w:val="34"/>
  </w:num>
  <w:num w:numId="8">
    <w:abstractNumId w:val="32"/>
  </w:num>
  <w:num w:numId="9">
    <w:abstractNumId w:val="0"/>
  </w:num>
  <w:num w:numId="10">
    <w:abstractNumId w:val="8"/>
  </w:num>
  <w:num w:numId="11">
    <w:abstractNumId w:val="20"/>
  </w:num>
  <w:num w:numId="12">
    <w:abstractNumId w:val="38"/>
  </w:num>
  <w:num w:numId="13">
    <w:abstractNumId w:val="29"/>
  </w:num>
  <w:num w:numId="14">
    <w:abstractNumId w:val="13"/>
  </w:num>
  <w:num w:numId="15">
    <w:abstractNumId w:val="14"/>
  </w:num>
  <w:num w:numId="16">
    <w:abstractNumId w:val="9"/>
  </w:num>
  <w:num w:numId="17">
    <w:abstractNumId w:val="2"/>
  </w:num>
  <w:num w:numId="18">
    <w:abstractNumId w:val="22"/>
  </w:num>
  <w:num w:numId="19">
    <w:abstractNumId w:val="16"/>
  </w:num>
  <w:num w:numId="20">
    <w:abstractNumId w:val="33"/>
  </w:num>
  <w:num w:numId="21">
    <w:abstractNumId w:val="4"/>
  </w:num>
  <w:num w:numId="22">
    <w:abstractNumId w:val="19"/>
  </w:num>
  <w:num w:numId="23">
    <w:abstractNumId w:val="11"/>
  </w:num>
  <w:num w:numId="24">
    <w:abstractNumId w:val="15"/>
  </w:num>
  <w:num w:numId="25">
    <w:abstractNumId w:val="12"/>
  </w:num>
  <w:num w:numId="26">
    <w:abstractNumId w:val="18"/>
  </w:num>
  <w:num w:numId="27">
    <w:abstractNumId w:val="25"/>
  </w:num>
  <w:num w:numId="28">
    <w:abstractNumId w:val="21"/>
  </w:num>
  <w:num w:numId="29">
    <w:abstractNumId w:val="35"/>
  </w:num>
  <w:num w:numId="30">
    <w:abstractNumId w:val="27"/>
  </w:num>
  <w:num w:numId="31">
    <w:abstractNumId w:val="7"/>
  </w:num>
  <w:num w:numId="32">
    <w:abstractNumId w:val="10"/>
  </w:num>
  <w:num w:numId="33">
    <w:abstractNumId w:val="36"/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</w:num>
  <w:num w:numId="36">
    <w:abstractNumId w:val="26"/>
  </w:num>
  <w:num w:numId="37">
    <w:abstractNumId w:val="23"/>
  </w:num>
  <w:num w:numId="38">
    <w:abstractNumId w:val="24"/>
  </w:num>
  <w:num w:numId="39">
    <w:abstractNumId w:val="30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E0C"/>
    <w:rsid w:val="00015A26"/>
    <w:rsid w:val="00026887"/>
    <w:rsid w:val="00054156"/>
    <w:rsid w:val="00073C67"/>
    <w:rsid w:val="00082CAE"/>
    <w:rsid w:val="000A1C2F"/>
    <w:rsid w:val="000A6237"/>
    <w:rsid w:val="000C0240"/>
    <w:rsid w:val="000E2534"/>
    <w:rsid w:val="000F2A50"/>
    <w:rsid w:val="000F2BF0"/>
    <w:rsid w:val="00101006"/>
    <w:rsid w:val="0010690F"/>
    <w:rsid w:val="00106FA1"/>
    <w:rsid w:val="00113FEF"/>
    <w:rsid w:val="00127682"/>
    <w:rsid w:val="00127E0C"/>
    <w:rsid w:val="00132768"/>
    <w:rsid w:val="001C0584"/>
    <w:rsid w:val="001C61DD"/>
    <w:rsid w:val="001D0074"/>
    <w:rsid w:val="001D04F0"/>
    <w:rsid w:val="001F503A"/>
    <w:rsid w:val="0020798B"/>
    <w:rsid w:val="00210DB6"/>
    <w:rsid w:val="002157E4"/>
    <w:rsid w:val="00221C89"/>
    <w:rsid w:val="002332A3"/>
    <w:rsid w:val="0024282D"/>
    <w:rsid w:val="002A0E0C"/>
    <w:rsid w:val="002B1D7C"/>
    <w:rsid w:val="002B423A"/>
    <w:rsid w:val="002C3CE6"/>
    <w:rsid w:val="002D5216"/>
    <w:rsid w:val="002F2A56"/>
    <w:rsid w:val="00300B81"/>
    <w:rsid w:val="00331312"/>
    <w:rsid w:val="0033376A"/>
    <w:rsid w:val="00361C37"/>
    <w:rsid w:val="00372BD8"/>
    <w:rsid w:val="00381EDB"/>
    <w:rsid w:val="00395F36"/>
    <w:rsid w:val="003D3605"/>
    <w:rsid w:val="00402078"/>
    <w:rsid w:val="00453DA7"/>
    <w:rsid w:val="00457577"/>
    <w:rsid w:val="00487CFB"/>
    <w:rsid w:val="00493C50"/>
    <w:rsid w:val="004C0314"/>
    <w:rsid w:val="004D38FB"/>
    <w:rsid w:val="004D61F1"/>
    <w:rsid w:val="00502BDD"/>
    <w:rsid w:val="005047A3"/>
    <w:rsid w:val="00513D9B"/>
    <w:rsid w:val="00520897"/>
    <w:rsid w:val="00522777"/>
    <w:rsid w:val="005239FE"/>
    <w:rsid w:val="0053279D"/>
    <w:rsid w:val="00572A64"/>
    <w:rsid w:val="00573286"/>
    <w:rsid w:val="00573F29"/>
    <w:rsid w:val="00592B05"/>
    <w:rsid w:val="005B09D3"/>
    <w:rsid w:val="005B3152"/>
    <w:rsid w:val="005E40F0"/>
    <w:rsid w:val="005F5D02"/>
    <w:rsid w:val="00651FBC"/>
    <w:rsid w:val="00661822"/>
    <w:rsid w:val="00663E3D"/>
    <w:rsid w:val="00667D9A"/>
    <w:rsid w:val="00687CC1"/>
    <w:rsid w:val="0069686D"/>
    <w:rsid w:val="006D0BA7"/>
    <w:rsid w:val="006D49BE"/>
    <w:rsid w:val="006E04BF"/>
    <w:rsid w:val="006E2FFB"/>
    <w:rsid w:val="00711D62"/>
    <w:rsid w:val="0073099C"/>
    <w:rsid w:val="00732FFE"/>
    <w:rsid w:val="00734180"/>
    <w:rsid w:val="00735ECF"/>
    <w:rsid w:val="00740B96"/>
    <w:rsid w:val="00744BC2"/>
    <w:rsid w:val="0076073B"/>
    <w:rsid w:val="007805AC"/>
    <w:rsid w:val="00783A25"/>
    <w:rsid w:val="00787774"/>
    <w:rsid w:val="007A23C4"/>
    <w:rsid w:val="007A604E"/>
    <w:rsid w:val="00827709"/>
    <w:rsid w:val="00837426"/>
    <w:rsid w:val="00840753"/>
    <w:rsid w:val="008902AB"/>
    <w:rsid w:val="008A0DDA"/>
    <w:rsid w:val="008A2979"/>
    <w:rsid w:val="008B131E"/>
    <w:rsid w:val="008B7B0E"/>
    <w:rsid w:val="008E5017"/>
    <w:rsid w:val="008F3E16"/>
    <w:rsid w:val="009242D6"/>
    <w:rsid w:val="00936D8F"/>
    <w:rsid w:val="00956AEC"/>
    <w:rsid w:val="009D4D83"/>
    <w:rsid w:val="009F1E43"/>
    <w:rsid w:val="00A02E7F"/>
    <w:rsid w:val="00A25D9A"/>
    <w:rsid w:val="00A27D0A"/>
    <w:rsid w:val="00A63956"/>
    <w:rsid w:val="00A6593A"/>
    <w:rsid w:val="00A71005"/>
    <w:rsid w:val="00A87E8E"/>
    <w:rsid w:val="00AC04A1"/>
    <w:rsid w:val="00AE3495"/>
    <w:rsid w:val="00AE4395"/>
    <w:rsid w:val="00B0109C"/>
    <w:rsid w:val="00B03237"/>
    <w:rsid w:val="00B17E8B"/>
    <w:rsid w:val="00B25608"/>
    <w:rsid w:val="00B47B3F"/>
    <w:rsid w:val="00B523BF"/>
    <w:rsid w:val="00B528D2"/>
    <w:rsid w:val="00B778E5"/>
    <w:rsid w:val="00B82375"/>
    <w:rsid w:val="00B843DF"/>
    <w:rsid w:val="00B92BD2"/>
    <w:rsid w:val="00BA60EB"/>
    <w:rsid w:val="00BB672C"/>
    <w:rsid w:val="00BC702C"/>
    <w:rsid w:val="00BD3947"/>
    <w:rsid w:val="00C10A3A"/>
    <w:rsid w:val="00C67BAB"/>
    <w:rsid w:val="00C86CF8"/>
    <w:rsid w:val="00C91404"/>
    <w:rsid w:val="00CA198F"/>
    <w:rsid w:val="00CA4A6C"/>
    <w:rsid w:val="00CA640E"/>
    <w:rsid w:val="00CA7BAF"/>
    <w:rsid w:val="00CB1A1B"/>
    <w:rsid w:val="00CC2C46"/>
    <w:rsid w:val="00D0441D"/>
    <w:rsid w:val="00D13FC4"/>
    <w:rsid w:val="00D46A80"/>
    <w:rsid w:val="00D50D1D"/>
    <w:rsid w:val="00D51606"/>
    <w:rsid w:val="00D7043D"/>
    <w:rsid w:val="00D74EEC"/>
    <w:rsid w:val="00D94BB3"/>
    <w:rsid w:val="00DB2F93"/>
    <w:rsid w:val="00DB7D01"/>
    <w:rsid w:val="00DC5B4B"/>
    <w:rsid w:val="00DD4E8C"/>
    <w:rsid w:val="00DD5FFE"/>
    <w:rsid w:val="00E563D7"/>
    <w:rsid w:val="00E66F4F"/>
    <w:rsid w:val="00E8532A"/>
    <w:rsid w:val="00F00E1E"/>
    <w:rsid w:val="00F63CFD"/>
    <w:rsid w:val="00F87BB3"/>
    <w:rsid w:val="00F9771F"/>
    <w:rsid w:val="00FA621E"/>
    <w:rsid w:val="00FF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A470F"/>
  <w15:chartTrackingRefBased/>
  <w15:docId w15:val="{FB01752A-9926-4ADB-BF3E-FB9A6799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BF0"/>
  </w:style>
  <w:style w:type="paragraph" w:styleId="1">
    <w:name w:val="heading 1"/>
    <w:next w:val="a0"/>
    <w:link w:val="10"/>
    <w:uiPriority w:val="9"/>
    <w:qFormat/>
    <w:rsid w:val="00082CAE"/>
    <w:pPr>
      <w:keepNext/>
      <w:keepLines/>
      <w:pageBreakBefore/>
      <w:numPr>
        <w:numId w:val="2"/>
      </w:numPr>
      <w:suppressAutoHyphens/>
      <w:spacing w:after="40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next w:val="a0"/>
    <w:link w:val="20"/>
    <w:uiPriority w:val="9"/>
    <w:unhideWhenUsed/>
    <w:qFormat/>
    <w:rsid w:val="00C91404"/>
    <w:pPr>
      <w:keepNext/>
      <w:keepLines/>
      <w:numPr>
        <w:ilvl w:val="1"/>
        <w:numId w:val="2"/>
      </w:numPr>
      <w:suppressAutoHyphens/>
      <w:spacing w:before="24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Текст_Габдеев"/>
    <w:qFormat/>
    <w:rsid w:val="00C91404"/>
    <w:pPr>
      <w:spacing w:after="0" w:line="360" w:lineRule="auto"/>
      <w:ind w:firstLine="680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4">
    <w:name w:val="Формулы_Габдеев"/>
    <w:basedOn w:val="a0"/>
    <w:next w:val="a0"/>
    <w:qFormat/>
    <w:rsid w:val="00210DB6"/>
    <w:pPr>
      <w:tabs>
        <w:tab w:val="center" w:pos="4820"/>
        <w:tab w:val="right" w:pos="9923"/>
      </w:tabs>
      <w:spacing w:before="60" w:after="60"/>
      <w:ind w:firstLine="0"/>
    </w:pPr>
  </w:style>
  <w:style w:type="character" w:customStyle="1" w:styleId="10">
    <w:name w:val="Заголовок 1 Знак"/>
    <w:basedOn w:val="a1"/>
    <w:link w:val="1"/>
    <w:uiPriority w:val="9"/>
    <w:rsid w:val="00082CA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9140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5">
    <w:name w:val="Placeholder Text"/>
    <w:basedOn w:val="a1"/>
    <w:uiPriority w:val="99"/>
    <w:semiHidden/>
    <w:rsid w:val="008E5017"/>
    <w:rPr>
      <w:color w:val="808080"/>
    </w:rPr>
  </w:style>
  <w:style w:type="paragraph" w:styleId="a6">
    <w:name w:val="header"/>
    <w:basedOn w:val="a"/>
    <w:link w:val="a7"/>
    <w:uiPriority w:val="99"/>
    <w:unhideWhenUsed/>
    <w:rsid w:val="00DD5F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DD5FFE"/>
  </w:style>
  <w:style w:type="paragraph" w:styleId="a8">
    <w:name w:val="footer"/>
    <w:basedOn w:val="a"/>
    <w:link w:val="a9"/>
    <w:uiPriority w:val="99"/>
    <w:unhideWhenUsed/>
    <w:rsid w:val="00DD5F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DD5FFE"/>
  </w:style>
  <w:style w:type="character" w:customStyle="1" w:styleId="aa">
    <w:name w:val="Основной текст_"/>
    <w:basedOn w:val="a1"/>
    <w:link w:val="9"/>
    <w:rsid w:val="00DD4E8C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b">
    <w:name w:val="Основной текст + Полужирный"/>
    <w:basedOn w:val="aa"/>
    <w:rsid w:val="00DD4E8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ac">
    <w:name w:val="Основной текст + Курсив"/>
    <w:basedOn w:val="aa"/>
    <w:rsid w:val="00DD4E8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82">
    <w:name w:val="Заголовок №8 (2)_"/>
    <w:basedOn w:val="a1"/>
    <w:rsid w:val="00DD4E8C"/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CourierNew85pt">
    <w:name w:val="Основной текст + Courier New;8;5 pt"/>
    <w:basedOn w:val="aa"/>
    <w:rsid w:val="00DD4E8C"/>
    <w:rPr>
      <w:rFonts w:ascii="Courier New" w:eastAsia="Courier New" w:hAnsi="Courier New" w:cs="Courier New"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ad">
    <w:name w:val="Подпись к таблице"/>
    <w:basedOn w:val="a1"/>
    <w:rsid w:val="00DD4E8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85pt">
    <w:name w:val="Основной текст + 8;5 pt"/>
    <w:basedOn w:val="aa"/>
    <w:rsid w:val="00DD4E8C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paragraph" w:customStyle="1" w:styleId="9">
    <w:name w:val="Основной текст9"/>
    <w:basedOn w:val="a"/>
    <w:link w:val="aa"/>
    <w:rsid w:val="00DD4E8C"/>
    <w:pPr>
      <w:widowControl w:val="0"/>
      <w:shd w:val="clear" w:color="auto" w:fill="FFFFFF"/>
      <w:spacing w:before="120" w:after="120" w:line="0" w:lineRule="atLeast"/>
      <w:ind w:hanging="58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urierNew85pt0">
    <w:name w:val="Основной текст + Courier New;8;5 pt;Малые прописные"/>
    <w:basedOn w:val="aa"/>
    <w:rsid w:val="00CA7BAF"/>
    <w:rPr>
      <w:rFonts w:ascii="Courier New" w:eastAsia="Courier New" w:hAnsi="Courier New" w:cs="Courier New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en-US" w:eastAsia="en-US" w:bidi="en-US"/>
    </w:rPr>
  </w:style>
  <w:style w:type="paragraph" w:styleId="ae">
    <w:name w:val="Normal (Web)"/>
    <w:basedOn w:val="a"/>
    <w:uiPriority w:val="99"/>
    <w:unhideWhenUsed/>
    <w:rsid w:val="00CA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D7043D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7043D"/>
    <w:pPr>
      <w:tabs>
        <w:tab w:val="left" w:pos="440"/>
        <w:tab w:val="right" w:leader="dot" w:pos="9911"/>
      </w:tabs>
      <w:spacing w:after="100"/>
    </w:pPr>
    <w:rPr>
      <w:b/>
      <w:noProof/>
    </w:rPr>
  </w:style>
  <w:style w:type="character" w:styleId="af0">
    <w:name w:val="Hyperlink"/>
    <w:basedOn w:val="a1"/>
    <w:uiPriority w:val="99"/>
    <w:unhideWhenUsed/>
    <w:rsid w:val="00D7043D"/>
    <w:rPr>
      <w:color w:val="0563C1" w:themeColor="hyperlink"/>
      <w:u w:val="single"/>
    </w:rPr>
  </w:style>
  <w:style w:type="character" w:customStyle="1" w:styleId="12">
    <w:name w:val="Основной текст1"/>
    <w:basedOn w:val="aa"/>
    <w:rsid w:val="00744BC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ru-RU" w:eastAsia="ru-RU" w:bidi="ru-RU"/>
    </w:rPr>
  </w:style>
  <w:style w:type="paragraph" w:styleId="af1">
    <w:name w:val="List Paragraph"/>
    <w:basedOn w:val="a"/>
    <w:uiPriority w:val="34"/>
    <w:qFormat/>
    <w:rsid w:val="00BB672C"/>
    <w:pPr>
      <w:ind w:left="720"/>
      <w:contextualSpacing/>
    </w:pPr>
  </w:style>
  <w:style w:type="character" w:customStyle="1" w:styleId="85pt0">
    <w:name w:val="Основной текст + 8;5 pt;Курсив"/>
    <w:basedOn w:val="aa"/>
    <w:rsid w:val="00BB672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table" w:styleId="af2">
    <w:name w:val="Table Grid"/>
    <w:basedOn w:val="a2"/>
    <w:uiPriority w:val="39"/>
    <w:rsid w:val="00573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44;&#1086;&#1082;&#1091;&#1084;&#1077;&#1085;&#1090;&#1099;%20&#1080;%20&#1096;&#1072;&#1073;&#1083;&#1086;&#1085;&#1099;\&#1064;&#1072;&#1073;&#1083;&#1086;&#1085;%20&#1076;&#1083;&#1103;%20&#1086;&#1092;&#1086;&#1088;&#1084;&#1083;&#1077;&#1085;&#1080;&#1103;%20&#1043;&#1072;&#1073;&#1076;&#1077;&#1077;&#107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3712C-D321-4666-8662-BBB52240B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оформления Габдеев.dotx</Template>
  <TotalTime>1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Airat Gabdeev</dc:creator>
  <cp:keywords/>
  <dc:description/>
  <cp:lastModifiedBy>Диана Тухбатуллина</cp:lastModifiedBy>
  <cp:revision>2</cp:revision>
  <dcterms:created xsi:type="dcterms:W3CDTF">2023-02-21T11:00:00Z</dcterms:created>
  <dcterms:modified xsi:type="dcterms:W3CDTF">2023-02-21T11:00:00Z</dcterms:modified>
</cp:coreProperties>
</file>